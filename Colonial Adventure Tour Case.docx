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CB429" w14:textId="77777777" w:rsidR="002C79E6" w:rsidRDefault="002C79E6" w:rsidP="002C79E6"/>
    <w:p w14:paraId="3278558C" w14:textId="77777777" w:rsidR="002C79E6" w:rsidRDefault="002C79E6" w:rsidP="002C79E6"/>
    <w:p w14:paraId="4D76AEBB" w14:textId="77777777" w:rsidR="002C79E6" w:rsidRDefault="002C79E6" w:rsidP="002C79E6"/>
    <w:p w14:paraId="5D1A11BA" w14:textId="77777777" w:rsidR="002C79E6" w:rsidRDefault="002C79E6" w:rsidP="002C79E6"/>
    <w:p w14:paraId="4C26E596" w14:textId="77777777" w:rsidR="002C79E6" w:rsidRDefault="002C79E6" w:rsidP="002C79E6"/>
    <w:p w14:paraId="0B427D3E" w14:textId="15D6D91F" w:rsidR="6A36C4BF" w:rsidRPr="00B863FB" w:rsidRDefault="00436E20" w:rsidP="00B863FB">
      <w:pPr>
        <w:pStyle w:val="Title"/>
      </w:pPr>
      <w:r>
        <w:t>Colonial Adventure Tour Case</w:t>
      </w:r>
    </w:p>
    <w:p w14:paraId="10CB6D85" w14:textId="2216946A" w:rsidR="201D26C8" w:rsidRDefault="201D26C8" w:rsidP="002C79E6">
      <w:pPr>
        <w:pStyle w:val="Subtitle"/>
      </w:pPr>
    </w:p>
    <w:p w14:paraId="6735516B" w14:textId="4F07AED8" w:rsidR="00A417C1" w:rsidRDefault="00436E20" w:rsidP="002C79E6">
      <w:pPr>
        <w:pStyle w:val="Subtitle"/>
      </w:pPr>
      <w:r>
        <w:t>RYNASIA PETTIFORD</w:t>
      </w:r>
    </w:p>
    <w:p w14:paraId="0381685E" w14:textId="516DDCDD" w:rsidR="002C79E6" w:rsidRDefault="006A58DD" w:rsidP="002C79E6">
      <w:pPr>
        <w:pStyle w:val="Subtitle"/>
      </w:pPr>
      <w:r>
        <w:t>Sullivan University</w:t>
      </w:r>
    </w:p>
    <w:p w14:paraId="168D803E" w14:textId="0750A403" w:rsidR="002C79E6" w:rsidRDefault="006E1C47" w:rsidP="002C79E6">
      <w:pPr>
        <w:pStyle w:val="Subtitle"/>
      </w:pPr>
      <w:r>
        <w:t>CSC210:</w:t>
      </w:r>
      <w:r w:rsidR="002C79E6">
        <w:t xml:space="preserve"> </w:t>
      </w:r>
      <w:r>
        <w:t>Database Design</w:t>
      </w:r>
    </w:p>
    <w:p w14:paraId="4D7D96CD" w14:textId="04B6BB71" w:rsidR="002C79E6" w:rsidRDefault="006A58DD" w:rsidP="002C79E6">
      <w:pPr>
        <w:pStyle w:val="Subtitle"/>
      </w:pPr>
      <w:r>
        <w:t>Tuan Tran</w:t>
      </w:r>
    </w:p>
    <w:p w14:paraId="660F0CDD" w14:textId="7AD367FC" w:rsidR="201D26C8" w:rsidRDefault="006A58DD" w:rsidP="002C79E6">
      <w:pPr>
        <w:pStyle w:val="Subtitle"/>
      </w:pPr>
      <w:r>
        <w:t>February 11, 2024</w:t>
      </w:r>
    </w:p>
    <w:p w14:paraId="6A6D64A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1BC64B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370A3D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34A1D0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D48E060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FD49140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8D534F2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5CE295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3DA25E18" w14:textId="77777777" w:rsidR="005E2A2E" w:rsidRPr="005E2A2E" w:rsidRDefault="005E2A2E" w:rsidP="005E2A2E">
      <w:pPr>
        <w:jc w:val="center"/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lastRenderedPageBreak/>
        <w:t>Colonial Adventure Tours Case</w:t>
      </w:r>
    </w:p>
    <w:p w14:paraId="0379C9E1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72426173" w14:textId="77777777" w:rsid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List the last name of each guide who does not live in New Hampshire (NH).</w:t>
      </w:r>
    </w:p>
    <w:p w14:paraId="5401C2C6" w14:textId="4A1B2D0C" w:rsidR="00703E46" w:rsidRPr="005E2A2E" w:rsidRDefault="00703E46" w:rsidP="005E2A2E">
      <w:pPr>
        <w:rPr>
          <w:rFonts w:asciiTheme="majorHAnsi" w:eastAsiaTheme="majorEastAsia" w:hAnsiTheme="majorHAnsi" w:cstheme="majorBidi"/>
          <w:b/>
          <w:color w:val="auto"/>
        </w:rPr>
      </w:pPr>
      <w:r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0F9C0067" wp14:editId="163BDCF9">
            <wp:extent cx="4411980" cy="4119315"/>
            <wp:effectExtent l="0" t="0" r="0" b="0"/>
            <wp:docPr id="1669490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90362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246" cy="41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7920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08B0C6AD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List the trip name of each trip that has the type Paddling.</w:t>
      </w:r>
    </w:p>
    <w:p w14:paraId="00C28CAE" w14:textId="51A08561" w:rsidR="005E2A2E" w:rsidRPr="005E2A2E" w:rsidRDefault="00703E46" w:rsidP="005E2A2E">
      <w:pPr>
        <w:rPr>
          <w:rFonts w:asciiTheme="majorHAnsi" w:eastAsiaTheme="majorEastAsia" w:hAnsiTheme="majorHAnsi" w:cstheme="majorBidi"/>
          <w:b/>
          <w:color w:val="auto"/>
        </w:rPr>
      </w:pPr>
      <w:r>
        <w:rPr>
          <w:rFonts w:asciiTheme="majorHAnsi" w:eastAsiaTheme="majorEastAsia" w:hAnsiTheme="majorHAnsi" w:cstheme="majorBidi"/>
          <w:b/>
          <w:noProof/>
          <w:color w:val="auto"/>
        </w:rPr>
        <w:lastRenderedPageBreak/>
        <w:drawing>
          <wp:inline distT="0" distB="0" distL="0" distR="0" wp14:anchorId="1629B1E8" wp14:editId="1AC66A6A">
            <wp:extent cx="2166679" cy="2632176"/>
            <wp:effectExtent l="0" t="0" r="5080" b="0"/>
            <wp:docPr id="18840946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94690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79" cy="26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9AAB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List the trip name of each trip that has the season Late Spring.</w:t>
      </w:r>
    </w:p>
    <w:p w14:paraId="66897972" w14:textId="22CCCA85" w:rsidR="005E2A2E" w:rsidRPr="005E2A2E" w:rsidRDefault="00703E46" w:rsidP="005E2A2E">
      <w:pPr>
        <w:rPr>
          <w:rFonts w:asciiTheme="majorHAnsi" w:eastAsiaTheme="majorEastAsia" w:hAnsiTheme="majorHAnsi" w:cstheme="majorBidi"/>
          <w:b/>
          <w:color w:val="auto"/>
        </w:rPr>
      </w:pPr>
      <w:r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2582224A" wp14:editId="21012F81">
            <wp:extent cx="2953512" cy="3383280"/>
            <wp:effectExtent l="0" t="0" r="5715" b="0"/>
            <wp:docPr id="877867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67630" name="Picture 8778676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0239" w14:textId="6E837D15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lastRenderedPageBreak/>
        <w:t>List the trip name of each trip that has the type Biking and that has a distance longer than 20 miles.</w:t>
      </w:r>
      <w:r w:rsidR="00703E46">
        <w:rPr>
          <w:rFonts w:asciiTheme="majorHAnsi" w:eastAsiaTheme="majorEastAsia" w:hAnsiTheme="majorHAnsi" w:cstheme="majorBidi"/>
          <w:b/>
          <w:color w:val="auto"/>
        </w:rPr>
        <w:t xml:space="preserve">  </w:t>
      </w:r>
      <w:r w:rsidR="00703E46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4562743B" wp14:editId="3E75D469">
            <wp:extent cx="3502152" cy="1911096"/>
            <wp:effectExtent l="0" t="0" r="3175" b="0"/>
            <wp:docPr id="17394621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62190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2F8E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70B4352C" w14:textId="312A2C78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List the trip name of each trip that is in the state of Vermont (VT) or that has a maximum group size greater than 10.</w:t>
      </w:r>
      <w:r w:rsidR="00703E46">
        <w:rPr>
          <w:rFonts w:asciiTheme="majorHAnsi" w:eastAsiaTheme="majorEastAsia" w:hAnsiTheme="majorHAnsi" w:cstheme="majorBidi"/>
          <w:b/>
          <w:color w:val="auto"/>
        </w:rPr>
        <w:t xml:space="preserve"> </w:t>
      </w:r>
      <w:r w:rsidR="00703E46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1B887964" wp14:editId="5DE43CEC">
            <wp:extent cx="4462272" cy="804672"/>
            <wp:effectExtent l="0" t="0" r="0" b="0"/>
            <wp:docPr id="2117454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4881" name="Picture 21174548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E46">
        <w:rPr>
          <w:rFonts w:asciiTheme="majorHAnsi" w:eastAsiaTheme="majorEastAsia" w:hAnsiTheme="majorHAnsi" w:cstheme="majorBidi"/>
          <w:b/>
          <w:color w:val="auto"/>
        </w:rPr>
        <w:t xml:space="preserve">    </w:t>
      </w:r>
      <w:r w:rsidR="00703E46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39F8D0FC" wp14:editId="1F5E6244">
            <wp:extent cx="1088136" cy="1856232"/>
            <wp:effectExtent l="0" t="0" r="4445" b="0"/>
            <wp:docPr id="501329514" name="Picture 6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29514" name="Picture 6" descr="A black and white sign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C9FA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6B19525C" w14:textId="0450DC2C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List the trip name of each trip that has the season Early Fall or Late Fall.</w:t>
      </w:r>
      <w:r w:rsidR="00703E46">
        <w:rPr>
          <w:rFonts w:asciiTheme="majorHAnsi" w:eastAsiaTheme="majorEastAsia" w:hAnsiTheme="majorHAnsi" w:cstheme="majorBidi"/>
          <w:b/>
          <w:color w:val="auto"/>
        </w:rPr>
        <w:t xml:space="preserve"> </w:t>
      </w:r>
      <w:r w:rsidR="00703E46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2D1B4207" wp14:editId="11CA121B">
            <wp:extent cx="2834640" cy="1901952"/>
            <wp:effectExtent l="0" t="0" r="0" b="3175"/>
            <wp:docPr id="10426582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58223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8BC2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62F36060" w14:textId="5341B410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How many trips are in the states of Vermont (VT) or Connecticut (CT)?</w:t>
      </w:r>
      <w:r w:rsidR="00703E46">
        <w:rPr>
          <w:rFonts w:asciiTheme="majorHAnsi" w:eastAsiaTheme="majorEastAsia" w:hAnsiTheme="majorHAnsi" w:cstheme="majorBidi"/>
          <w:b/>
          <w:color w:val="auto"/>
        </w:rPr>
        <w:t xml:space="preserve">  </w:t>
      </w:r>
      <w:r w:rsidR="00DE6354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1AA598DD" wp14:editId="15DF7816">
            <wp:extent cx="3493008" cy="1901952"/>
            <wp:effectExtent l="0" t="0" r="0" b="3175"/>
            <wp:docPr id="199992097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0978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26FB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7F75386E" w14:textId="0430E9EB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List the trip name of each trip that has Miles Abrams as a guide.</w:t>
      </w:r>
      <w:r w:rsidR="00DE6354">
        <w:rPr>
          <w:rFonts w:asciiTheme="majorHAnsi" w:eastAsiaTheme="majorEastAsia" w:hAnsiTheme="majorHAnsi" w:cstheme="majorBidi"/>
          <w:b/>
          <w:color w:val="auto"/>
        </w:rPr>
        <w:t xml:space="preserve">  </w:t>
      </w:r>
      <w:r w:rsidR="00DE6354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638A7E03" wp14:editId="250DD984">
            <wp:extent cx="3749040" cy="1892808"/>
            <wp:effectExtent l="0" t="0" r="0" b="0"/>
            <wp:docPr id="1167844248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4248" name="Picture 9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E94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3C21AEF4" w14:textId="2DCF6250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List the trip name of each trip that has the type Biking and that has Rita Boyers as a guide.</w:t>
      </w:r>
      <w:r w:rsidR="00DE6354">
        <w:rPr>
          <w:rFonts w:asciiTheme="majorHAnsi" w:eastAsiaTheme="majorEastAsia" w:hAnsiTheme="majorHAnsi" w:cstheme="majorBidi"/>
          <w:b/>
          <w:color w:val="auto"/>
        </w:rPr>
        <w:t xml:space="preserve"> </w:t>
      </w:r>
      <w:r w:rsidR="00DE6354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07FB5BED" wp14:editId="7087CE9A">
            <wp:extent cx="3511296" cy="1984248"/>
            <wp:effectExtent l="0" t="0" r="0" b="0"/>
            <wp:docPr id="1597235124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35124" name="Picture 10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A2A6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3809BC9B" w14:textId="18F164BD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For each reservation that has a trip date of July 23, 2018, list the customer’s last name, the trip name, and the start location.</w:t>
      </w:r>
      <w:r w:rsidR="00DE6354">
        <w:rPr>
          <w:rFonts w:asciiTheme="majorHAnsi" w:eastAsiaTheme="majorEastAsia" w:hAnsiTheme="majorHAnsi" w:cstheme="majorBidi"/>
          <w:b/>
          <w:color w:val="auto"/>
        </w:rPr>
        <w:t xml:space="preserve"> </w:t>
      </w:r>
      <w:r w:rsidR="00DE6354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7FB252CA" wp14:editId="1ABA1A18">
            <wp:extent cx="4572000" cy="2048256"/>
            <wp:effectExtent l="0" t="0" r="0" b="0"/>
            <wp:docPr id="31116866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68668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5B5A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44DE6BC1" w14:textId="59EA26DF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How many reservations have a trip price that is greater than $50.00 but less than $100.00?</w:t>
      </w:r>
      <w:r w:rsidR="00DE6354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06E20C69" wp14:editId="3D5CF86C">
            <wp:extent cx="4242816" cy="1856232"/>
            <wp:effectExtent l="0" t="0" r="0" b="0"/>
            <wp:docPr id="9135838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83870" name="Picture 9135838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9FB6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4873BF5D" w14:textId="338D1AB8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For each trip that has more than one guide that can lead the trip, list the trip name, the trip type, and the first and last names of each guide.</w:t>
      </w:r>
      <w:r w:rsidR="00DE6354">
        <w:rPr>
          <w:rFonts w:asciiTheme="majorHAnsi" w:eastAsiaTheme="majorEastAsia" w:hAnsiTheme="majorHAnsi" w:cstheme="majorBidi"/>
          <w:b/>
          <w:color w:val="auto"/>
        </w:rPr>
        <w:t xml:space="preserve">  </w:t>
      </w:r>
      <w:r w:rsidR="00DE6354">
        <w:rPr>
          <w:rFonts w:asciiTheme="majorHAnsi" w:eastAsiaTheme="majorEastAsia" w:hAnsiTheme="majorHAnsi" w:cstheme="majorBidi"/>
          <w:b/>
          <w:noProof/>
          <w:color w:val="auto"/>
        </w:rPr>
        <w:lastRenderedPageBreak/>
        <w:drawing>
          <wp:inline distT="0" distB="0" distL="0" distR="0" wp14:anchorId="36BA483D" wp14:editId="58958C33">
            <wp:extent cx="4572000" cy="1874520"/>
            <wp:effectExtent l="0" t="0" r="0" b="5080"/>
            <wp:docPr id="932275898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75898" name="Picture 13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354">
        <w:rPr>
          <w:rFonts w:asciiTheme="majorHAnsi" w:eastAsiaTheme="majorEastAsia" w:hAnsiTheme="majorHAnsi" w:cstheme="majorBidi"/>
          <w:b/>
          <w:color w:val="auto"/>
        </w:rPr>
        <w:t xml:space="preserve">  </w:t>
      </w:r>
      <w:r w:rsidR="00DE6354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4746D073" wp14:editId="07426F72">
            <wp:extent cx="2898648" cy="1883664"/>
            <wp:effectExtent l="0" t="0" r="0" b="0"/>
            <wp:docPr id="1276478825" name="Picture 14" descr="A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78825" name="Picture 14" descr="A table with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401C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4885262C" w14:textId="5881D30A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lastRenderedPageBreak/>
        <w:t>For each customer that has more than one reservation, list the customer’s first and last names, the trip name, and the trip type.</w:t>
      </w:r>
      <w:r w:rsidR="00436E20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48E70A07" wp14:editId="441469B6">
            <wp:extent cx="3547872" cy="1865376"/>
            <wp:effectExtent l="0" t="0" r="0" b="1905"/>
            <wp:docPr id="337703554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03554" name="Picture 15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E20">
        <w:rPr>
          <w:rFonts w:asciiTheme="majorHAnsi" w:eastAsiaTheme="majorEastAsia" w:hAnsiTheme="majorHAnsi" w:cstheme="majorBidi"/>
          <w:b/>
          <w:color w:val="auto"/>
        </w:rPr>
        <w:t xml:space="preserve">  </w:t>
      </w:r>
      <w:r w:rsidR="00436E20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078A0499" wp14:editId="68B51DBB">
            <wp:extent cx="2825496" cy="1911096"/>
            <wp:effectExtent l="0" t="0" r="0" b="0"/>
            <wp:docPr id="20733701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0170" name="Picture 207337017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4212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6BF18F71" w14:textId="2941876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t>For each reservation with a trip price of greater than $100.00, list the customer’s last name, the trip name, and the trip type.</w:t>
      </w:r>
      <w:r w:rsidR="00436E20">
        <w:rPr>
          <w:rFonts w:asciiTheme="majorHAnsi" w:eastAsiaTheme="majorEastAsia" w:hAnsiTheme="majorHAnsi" w:cstheme="majorBidi"/>
          <w:b/>
          <w:color w:val="auto"/>
        </w:rPr>
        <w:t xml:space="preserve">  </w:t>
      </w:r>
      <w:r w:rsidR="00436E20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51F455E8" wp14:editId="5E792609">
            <wp:extent cx="3566160" cy="1856232"/>
            <wp:effectExtent l="0" t="0" r="2540" b="0"/>
            <wp:docPr id="67100725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7257" name="Picture 17" descr="A screen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D943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2D53B8E1" w14:textId="1A0E59E8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  <w:r w:rsidRPr="005E2A2E">
        <w:rPr>
          <w:rFonts w:asciiTheme="majorHAnsi" w:eastAsiaTheme="majorEastAsia" w:hAnsiTheme="majorHAnsi" w:cstheme="majorBidi"/>
          <w:b/>
          <w:color w:val="auto"/>
        </w:rPr>
        <w:lastRenderedPageBreak/>
        <w:t>List the last name of each customer who has a reservation for a trip in Maine (ME).</w:t>
      </w:r>
      <w:r w:rsidR="00436E20">
        <w:rPr>
          <w:rFonts w:asciiTheme="majorHAnsi" w:eastAsiaTheme="majorEastAsia" w:hAnsiTheme="majorHAnsi" w:cstheme="majorBidi"/>
          <w:b/>
          <w:color w:val="auto"/>
        </w:rPr>
        <w:t xml:space="preserve">  </w:t>
      </w:r>
      <w:r w:rsidR="00436E20">
        <w:rPr>
          <w:rFonts w:asciiTheme="majorHAnsi" w:eastAsiaTheme="majorEastAsia" w:hAnsiTheme="majorHAnsi" w:cstheme="majorBidi"/>
          <w:b/>
          <w:noProof/>
          <w:color w:val="auto"/>
        </w:rPr>
        <w:drawing>
          <wp:inline distT="0" distB="0" distL="0" distR="0" wp14:anchorId="339BCD95" wp14:editId="23CF3035">
            <wp:extent cx="3474720" cy="2066544"/>
            <wp:effectExtent l="0" t="0" r="5080" b="3810"/>
            <wp:docPr id="296527115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27115" name="Picture 18" descr="A screenshot of a computer pr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6BE6" w14:textId="77777777" w:rsidR="005E2A2E" w:rsidRPr="005E2A2E" w:rsidRDefault="005E2A2E" w:rsidP="005E2A2E">
      <w:pPr>
        <w:rPr>
          <w:rFonts w:asciiTheme="majorHAnsi" w:eastAsiaTheme="majorEastAsia" w:hAnsiTheme="majorHAnsi" w:cstheme="majorBidi"/>
          <w:b/>
          <w:color w:val="auto"/>
        </w:rPr>
      </w:pPr>
    </w:p>
    <w:p w14:paraId="470C3399" w14:textId="113A1A36" w:rsidR="67AE9998" w:rsidRPr="00B863FB" w:rsidRDefault="67AE9998" w:rsidP="3D0A9892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</w:p>
    <w:sectPr w:rsidR="67AE9998" w:rsidRPr="00B863F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F0F80" w14:textId="77777777" w:rsidR="00667504" w:rsidRDefault="00667504">
      <w:pPr>
        <w:spacing w:line="240" w:lineRule="auto"/>
      </w:pPr>
      <w:r>
        <w:separator/>
      </w:r>
    </w:p>
    <w:p w14:paraId="186280E3" w14:textId="77777777" w:rsidR="00667504" w:rsidRDefault="00667504"/>
  </w:endnote>
  <w:endnote w:type="continuationSeparator" w:id="0">
    <w:p w14:paraId="497A3B17" w14:textId="77777777" w:rsidR="00667504" w:rsidRDefault="00667504">
      <w:pPr>
        <w:spacing w:line="240" w:lineRule="auto"/>
      </w:pPr>
      <w:r>
        <w:continuationSeparator/>
      </w:r>
    </w:p>
    <w:p w14:paraId="7139CB4D" w14:textId="77777777" w:rsidR="00667504" w:rsidRDefault="006675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28ED0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235CC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798CA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30BE5" w14:textId="77777777" w:rsidR="00667504" w:rsidRDefault="00667504">
      <w:pPr>
        <w:spacing w:line="240" w:lineRule="auto"/>
      </w:pPr>
      <w:r>
        <w:separator/>
      </w:r>
    </w:p>
    <w:p w14:paraId="091C3712" w14:textId="77777777" w:rsidR="00667504" w:rsidRDefault="00667504"/>
  </w:footnote>
  <w:footnote w:type="continuationSeparator" w:id="0">
    <w:p w14:paraId="3FD04E00" w14:textId="77777777" w:rsidR="00667504" w:rsidRDefault="00667504">
      <w:pPr>
        <w:spacing w:line="240" w:lineRule="auto"/>
      </w:pPr>
      <w:r>
        <w:continuationSeparator/>
      </w:r>
    </w:p>
    <w:p w14:paraId="354D3AEE" w14:textId="77777777" w:rsidR="00667504" w:rsidRDefault="0066750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7276A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3F914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1DF53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A2E"/>
    <w:rsid w:val="00023AFE"/>
    <w:rsid w:val="000A3D9B"/>
    <w:rsid w:val="000D4642"/>
    <w:rsid w:val="000D539D"/>
    <w:rsid w:val="00116273"/>
    <w:rsid w:val="002C79E6"/>
    <w:rsid w:val="002F3AE9"/>
    <w:rsid w:val="003804CC"/>
    <w:rsid w:val="00436E20"/>
    <w:rsid w:val="005C199E"/>
    <w:rsid w:val="005E2A2E"/>
    <w:rsid w:val="00664C1A"/>
    <w:rsid w:val="00667504"/>
    <w:rsid w:val="006A58DD"/>
    <w:rsid w:val="006E1C47"/>
    <w:rsid w:val="00703E46"/>
    <w:rsid w:val="0087407D"/>
    <w:rsid w:val="00A417C1"/>
    <w:rsid w:val="00B863FB"/>
    <w:rsid w:val="00B86440"/>
    <w:rsid w:val="00BB2D6F"/>
    <w:rsid w:val="00C00F8F"/>
    <w:rsid w:val="00C03068"/>
    <w:rsid w:val="00CD6249"/>
    <w:rsid w:val="00D620FD"/>
    <w:rsid w:val="00D91044"/>
    <w:rsid w:val="00DE6354"/>
    <w:rsid w:val="00E67454"/>
    <w:rsid w:val="00EF55C5"/>
    <w:rsid w:val="00F6242A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2DD9B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yuchiha/Library/Containers/com.microsoft.Word/Data/Library/Application%20Support/Microsoft/Office/16.0/DTS/Search/%7b6C0C1135-0EC7-2E4F-92D9-949519CB595D%7dtf16392902_win32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edition.dotx</Template>
  <TotalTime>0</TotalTime>
  <Pages>9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2024-02-11T18:28:00Z</dcterms:created>
  <dcterms:modified xsi:type="dcterms:W3CDTF">2024-02-11T22:08:00Z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